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7E9" w:rsidRDefault="00D077E9" w:rsidP="00D70D02">
      <w:r>
        <w:rPr>
          <w:noProof/>
          <w:lang w:val="en-IN" w:eastAsia="en-IN"/>
        </w:rPr>
        <w:drawing>
          <wp:anchor distT="0" distB="0" distL="114300" distR="114300" simplePos="0" relativeHeight="251658240" behindDoc="1" locked="0" layoutInCell="1" allowOverlap="1" wp14:anchorId="147AB9FC" wp14:editId="433DA222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inline distT="0" distB="0" distL="0" distR="0" wp14:anchorId="2E81C4ED" wp14:editId="436C7204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5464B" w:rsidRDefault="00D5464B" w:rsidP="00D5464B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0" w:lineRule="auto"/>
                                    <w:rPr>
                                      <w:rFonts w:ascii="Junicode-Bold" w:eastAsiaTheme="minorHAnsi" w:hAnsi="Junicode-Bold" w:cs="Junicode-Bold"/>
                                      <w:bCs/>
                                      <w:color w:val="FF0000"/>
                                      <w:sz w:val="72"/>
                                      <w:szCs w:val="72"/>
                                      <w:lang w:val="en-IN"/>
                                    </w:rPr>
                                  </w:pPr>
                                  <w:r>
                                    <w:rPr>
                                      <w:rFonts w:ascii="Junicode-Bold" w:eastAsiaTheme="minorHAnsi" w:hAnsi="Junicode-Bold" w:cs="Junicode-Bold"/>
                                      <w:bCs/>
                                      <w:color w:val="FF0000"/>
                                      <w:sz w:val="72"/>
                                      <w:szCs w:val="72"/>
                                      <w:lang w:val="en-IN"/>
                                    </w:rPr>
                                    <w:t>IBM Hack Challenge 2021</w:t>
                                  </w:r>
                                </w:p>
                                <w:p w:rsidR="00D5464B" w:rsidRPr="00D86945" w:rsidRDefault="00D5464B" w:rsidP="00D5464B">
                                  <w:pPr>
                                    <w:pStyle w:val="Title"/>
                                    <w:spacing w:after="0"/>
                                  </w:pPr>
                                  <w:r>
                                    <w:rPr>
                                      <w:rFonts w:ascii="Junicode-Bold" w:eastAsiaTheme="minorHAnsi" w:hAnsi="Junicode-Bold" w:cs="Junicode-Bold"/>
                                      <w:bCs w:val="0"/>
                                      <w:color w:val="FF0000"/>
                                      <w:szCs w:val="72"/>
                                      <w:lang w:val="en-IN"/>
                                    </w:rPr>
                                    <w:t>(IPL Super Predictor)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    <v:textbox>
                        <w:txbxContent>
                          <w:p w:rsidR="00D5464B" w:rsidRDefault="00D5464B" w:rsidP="00D5464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Junicode-Bold" w:eastAsiaTheme="minorHAnsi" w:hAnsi="Junicode-Bold" w:cs="Junicode-Bold"/>
                                <w:bCs/>
                                <w:color w:val="FF0000"/>
                                <w:sz w:val="72"/>
                                <w:szCs w:val="72"/>
                                <w:lang w:val="en-IN"/>
                              </w:rPr>
                            </w:pPr>
                            <w:r>
                              <w:rPr>
                                <w:rFonts w:ascii="Junicode-Bold" w:eastAsiaTheme="minorHAnsi" w:hAnsi="Junicode-Bold" w:cs="Junicode-Bold"/>
                                <w:bCs/>
                                <w:color w:val="FF0000"/>
                                <w:sz w:val="72"/>
                                <w:szCs w:val="72"/>
                                <w:lang w:val="en-IN"/>
                              </w:rPr>
                              <w:t>IBM Hack Challenge 2021</w:t>
                            </w:r>
                          </w:p>
                          <w:p w:rsidR="00D5464B" w:rsidRPr="00D86945" w:rsidRDefault="00D5464B" w:rsidP="00D5464B">
                            <w:pPr>
                              <w:pStyle w:val="Title"/>
                              <w:spacing w:after="0"/>
                            </w:pPr>
                            <w:r>
                              <w:rPr>
                                <w:rFonts w:ascii="Junicode-Bold" w:eastAsiaTheme="minorHAnsi" w:hAnsi="Junicode-Bold" w:cs="Junicode-Bold"/>
                                <w:bCs w:val="0"/>
                                <w:color w:val="FF0000"/>
                                <w:szCs w:val="72"/>
                                <w:lang w:val="en-IN"/>
                              </w:rPr>
                              <w:t>(IPL Super Predictor)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077E9" w:rsidP="00D077E9"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inline distT="0" distB="0" distL="0" distR="0" wp14:anchorId="325EECF4" wp14:editId="7EB51CE3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026C10B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5464B" w:rsidP="00D077E9">
            <w:pPr>
              <w:rPr>
                <w:noProof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067FC175" wp14:editId="6E2D59F4">
                      <wp:simplePos x="0" y="0"/>
                      <wp:positionH relativeFrom="column">
                        <wp:posOffset>-195580</wp:posOffset>
                      </wp:positionH>
                      <wp:positionV relativeFrom="page">
                        <wp:posOffset>-1517015</wp:posOffset>
                      </wp:positionV>
                      <wp:extent cx="3938905" cy="8267700"/>
                      <wp:effectExtent l="0" t="0" r="4445" b="0"/>
                      <wp:wrapNone/>
                      <wp:docPr id="3" name="Rectangle 3" descr="white rectangle for text on cov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267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2DAC3A8" id="Rectangle 3" o:spid="_x0000_s1026" alt="white rectangle for text on cover" style="position:absolute;margin-left:-15.4pt;margin-top:-119.45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" fillcolor="white [3212]" stroked="f" strokeweight="2pt">
                      <w10:wrap anchory="page"/>
                    </v:rect>
                  </w:pict>
                </mc:Fallback>
              </mc:AlternateContent>
            </w:r>
          </w:p>
        </w:tc>
      </w:tr>
      <w:tr w:rsidR="00D077E9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7710C7" w:rsidP="00D077E9">
            <w:r>
              <w:rPr>
                <w:rStyle w:val="SubtitleChar"/>
                <w:b w:val="0"/>
              </w:rPr>
              <w:t>August 31</w:t>
            </w: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IN" w:eastAsia="en-IN"/>
              </w:rPr>
              <mc:AlternateContent>
                <mc:Choice Requires="wps">
                  <w:drawing>
                    <wp:inline distT="0" distB="0" distL="0" distR="0" wp14:anchorId="55801A52" wp14:editId="2E7EAF08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01BBDCC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:rsidR="00D077E9" w:rsidRDefault="00D5464B" w:rsidP="00D077E9">
            <w:sdt>
              <w:sdtPr>
                <w:id w:val="-1740469667"/>
                <w:placeholder>
                  <w:docPart w:val="076210FC5DFD49C08A1F94C484FB53CA"/>
                </w:placeholder>
                <w15:appearance w15:val="hidden"/>
              </w:sdtPr>
              <w:sdtContent>
                <w:r w:rsidR="007710C7">
                  <w:t>Team Name: Team Leo</w:t>
                </w:r>
              </w:sdtContent>
            </w:sdt>
          </w:p>
          <w:p w:rsidR="00D077E9" w:rsidRDefault="007710C7" w:rsidP="00D077E9">
            <w:r>
              <w:t>Team Leader</w:t>
            </w:r>
            <w:r w:rsidR="00D077E9" w:rsidRPr="00B231E5">
              <w:t>:</w:t>
            </w:r>
            <w:r w:rsidR="00D077E9">
              <w:t xml:space="preserve"> </w:t>
            </w:r>
            <w:r>
              <w:t>Rishi Ganji(19h61a05k8)</w:t>
            </w:r>
          </w:p>
          <w:p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:rsidR="00D077E9" w:rsidRDefault="00D077E9">
      <w:pPr>
        <w:spacing w:after="20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4D247B" wp14:editId="677D703A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311B07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br w:type="page"/>
      </w:r>
    </w:p>
    <w:p w:rsidR="007710C7" w:rsidRPr="009E4D1C" w:rsidRDefault="007710C7" w:rsidP="007710C7">
      <w:pPr>
        <w:autoSpaceDE w:val="0"/>
        <w:autoSpaceDN w:val="0"/>
        <w:adjustRightInd w:val="0"/>
        <w:spacing w:line="240" w:lineRule="auto"/>
        <w:rPr>
          <w:rFonts w:ascii="Junicode-Bold" w:eastAsiaTheme="minorHAnsi" w:hAnsi="Junicode-Bold" w:cs="Junicode-Bold"/>
          <w:bCs/>
          <w:color w:val="0F0D29" w:themeColor="text1"/>
          <w:sz w:val="72"/>
          <w:szCs w:val="72"/>
          <w:lang w:val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E4D1C">
        <w:rPr>
          <w:rFonts w:ascii="Junicode-Bold" w:eastAsiaTheme="minorHAnsi" w:hAnsi="Junicode-Bold" w:cs="Junicode-Bold"/>
          <w:bCs/>
          <w:color w:val="0F0D29" w:themeColor="text1"/>
          <w:sz w:val="72"/>
          <w:szCs w:val="72"/>
          <w:lang w:val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INTRODUCTION</w:t>
      </w:r>
    </w:p>
    <w:p w:rsidR="00D077E9" w:rsidRDefault="007710C7" w:rsidP="007710C7">
      <w:pPr>
        <w:pStyle w:val="Heading1"/>
      </w:pPr>
      <w:r>
        <w:rPr>
          <w:rFonts w:ascii="Junicode-Bold" w:eastAsiaTheme="minorHAnsi" w:hAnsi="Junicode-Bold" w:cs="Junicode-Bold"/>
          <w:bCs/>
          <w:color w:val="002060"/>
          <w:sz w:val="48"/>
          <w:szCs w:val="48"/>
          <w:lang w:val="en-IN"/>
        </w:rPr>
        <w:t>OVERVIEW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:rsidTr="00DF027C">
        <w:trPr>
          <w:trHeight w:val="3546"/>
        </w:trPr>
        <w:tc>
          <w:tcPr>
            <w:tcW w:w="9999" w:type="dxa"/>
          </w:tcPr>
          <w:p w:rsidR="00DF027C" w:rsidRDefault="00DF027C" w:rsidP="00DF027C"/>
          <w:p w:rsidR="00DF027C" w:rsidRPr="007710C7" w:rsidRDefault="007710C7" w:rsidP="007710C7">
            <w:pPr>
              <w:autoSpaceDE w:val="0"/>
              <w:autoSpaceDN w:val="0"/>
              <w:adjustRightInd w:val="0"/>
              <w:spacing w:line="240" w:lineRule="auto"/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</w:pP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>Since the dawn of the IPL in 2008, it has a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 xml:space="preserve">ttracted viewers all around the 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>globe. High level of uncertainty and last moment nail biter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 xml:space="preserve">s has drawn the 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>fans to watch the matches in large numb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 xml:space="preserve">ers. Within a short period, IPL 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>has become the highest revenue generating le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 xml:space="preserve">ague of cricket. With all this, 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>the amount of data being generated in term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 xml:space="preserve">s of matches revenue scores etc 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 xml:space="preserve">has also become huge. Analyzing such 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 xml:space="preserve">vast amounts of data would give 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>great insights in forecasting match results ,top scores and wicket takers etc.</w:t>
            </w:r>
          </w:p>
        </w:tc>
      </w:tr>
      <w:tr w:rsidR="00DF027C" w:rsidTr="00DF027C">
        <w:trPr>
          <w:trHeight w:val="5931"/>
        </w:trPr>
        <w:tc>
          <w:tcPr>
            <w:tcW w:w="9999" w:type="dxa"/>
          </w:tcPr>
          <w:p w:rsidR="00DF027C" w:rsidRDefault="00DF027C" w:rsidP="00DF027C">
            <w:pPr>
              <w:pStyle w:val="EmphasisText"/>
              <w:rPr>
                <w:i/>
                <w:sz w:val="36"/>
              </w:rPr>
            </w:pPr>
          </w:p>
          <w:p w:rsidR="007710C7" w:rsidRDefault="007710C7" w:rsidP="007710C7">
            <w:pPr>
              <w:autoSpaceDE w:val="0"/>
              <w:autoSpaceDN w:val="0"/>
              <w:adjustRightInd w:val="0"/>
              <w:spacing w:line="240" w:lineRule="auto"/>
              <w:rPr>
                <w:rFonts w:ascii="Junicode-Bold" w:eastAsiaTheme="minorHAnsi" w:hAnsi="Junicode-Bold" w:cs="Junicode-Bold"/>
                <w:bCs/>
                <w:color w:val="002060"/>
                <w:sz w:val="48"/>
                <w:szCs w:val="48"/>
                <w:lang w:val="en-IN"/>
              </w:rPr>
            </w:pPr>
            <w:r>
              <w:rPr>
                <w:rFonts w:ascii="Junicode-Bold" w:eastAsiaTheme="minorHAnsi" w:hAnsi="Junicode-Bold" w:cs="Junicode-Bold"/>
                <w:bCs/>
                <w:color w:val="002060"/>
                <w:sz w:val="48"/>
                <w:szCs w:val="48"/>
                <w:lang w:val="en-IN"/>
              </w:rPr>
              <w:t>PURPOSE</w:t>
            </w:r>
          </w:p>
          <w:p w:rsidR="007710C7" w:rsidRDefault="007710C7" w:rsidP="007710C7">
            <w:pPr>
              <w:autoSpaceDE w:val="0"/>
              <w:autoSpaceDN w:val="0"/>
              <w:adjustRightInd w:val="0"/>
              <w:spacing w:line="240" w:lineRule="auto"/>
              <w:rPr>
                <w:rFonts w:ascii="Junicode-Bold" w:eastAsiaTheme="minorHAnsi" w:hAnsi="Junicode-Bold" w:cs="Junicode-Bold"/>
                <w:bCs/>
                <w:color w:val="002060"/>
                <w:sz w:val="48"/>
                <w:szCs w:val="48"/>
                <w:lang w:val="en-IN"/>
              </w:rPr>
            </w:pPr>
          </w:p>
          <w:p w:rsidR="007710C7" w:rsidRPr="007710C7" w:rsidRDefault="007710C7" w:rsidP="007710C7">
            <w:pPr>
              <w:autoSpaceDE w:val="0"/>
              <w:autoSpaceDN w:val="0"/>
              <w:adjustRightInd w:val="0"/>
              <w:spacing w:line="240" w:lineRule="auto"/>
              <w:rPr>
                <w:rFonts w:ascii="Bodoni MT" w:eastAsiaTheme="minorHAnsi" w:hAnsi="Bodoni MT" w:cs="Junicode"/>
                <w:b w:val="0"/>
                <w:color w:val="000000"/>
                <w:szCs w:val="28"/>
                <w:lang w:val="en-IN"/>
              </w:rPr>
            </w:pPr>
            <w:r w:rsidRPr="007710C7">
              <w:rPr>
                <w:rFonts w:ascii="Bodoni MT" w:eastAsiaTheme="minorHAnsi" w:hAnsi="Bodoni MT" w:cs="Junicode"/>
                <w:b w:val="0"/>
                <w:color w:val="000000"/>
                <w:szCs w:val="28"/>
                <w:lang w:val="en-IN"/>
              </w:rPr>
              <w:t>The objective of this solution is to create a dashboard that visualizes the following</w:t>
            </w:r>
          </w:p>
          <w:p w:rsidR="007710C7" w:rsidRPr="007710C7" w:rsidRDefault="007710C7" w:rsidP="007710C7">
            <w:pPr>
              <w:autoSpaceDE w:val="0"/>
              <w:autoSpaceDN w:val="0"/>
              <w:adjustRightInd w:val="0"/>
              <w:spacing w:line="240" w:lineRule="auto"/>
              <w:rPr>
                <w:rFonts w:ascii="Bodoni MT" w:eastAsiaTheme="minorHAnsi" w:hAnsi="Bodoni MT" w:cs="Junicode"/>
                <w:b w:val="0"/>
                <w:color w:val="000000"/>
                <w:szCs w:val="28"/>
                <w:lang w:val="en-IN"/>
              </w:rPr>
            </w:pPr>
            <w:r w:rsidRPr="007710C7">
              <w:rPr>
                <w:rFonts w:ascii="Bodoni MT" w:eastAsiaTheme="minorHAnsi" w:hAnsi="Bodoni MT" w:cs="Junicode"/>
                <w:b w:val="0"/>
                <w:color w:val="000000"/>
                <w:szCs w:val="28"/>
                <w:lang w:val="en-IN"/>
              </w:rPr>
              <w:t>capabilities and also forecasts the future results.</w:t>
            </w:r>
          </w:p>
          <w:p w:rsidR="007710C7" w:rsidRPr="007710C7" w:rsidRDefault="007710C7" w:rsidP="007710C7">
            <w:pPr>
              <w:autoSpaceDE w:val="0"/>
              <w:autoSpaceDN w:val="0"/>
              <w:adjustRightInd w:val="0"/>
              <w:spacing w:line="240" w:lineRule="auto"/>
              <w:rPr>
                <w:rFonts w:ascii="Bodoni MT" w:eastAsiaTheme="minorHAnsi" w:hAnsi="Bodoni MT" w:cs="Junicode"/>
                <w:b w:val="0"/>
                <w:color w:val="000000"/>
                <w:szCs w:val="28"/>
                <w:lang w:val="en-IN"/>
              </w:rPr>
            </w:pPr>
            <w:r w:rsidRPr="007710C7">
              <w:rPr>
                <w:rFonts w:ascii="Bodoni MT" w:eastAsiaTheme="minorHAnsi" w:hAnsi="Bodoni MT" w:cs="Junicode"/>
                <w:b w:val="0"/>
                <w:color w:val="000000"/>
                <w:szCs w:val="28"/>
                <w:lang w:val="en-IN"/>
              </w:rPr>
              <w:t>1.To find the team that won the most number of matches in the entire IPL.</w:t>
            </w:r>
          </w:p>
          <w:p w:rsidR="007710C7" w:rsidRPr="007710C7" w:rsidRDefault="007710C7" w:rsidP="007710C7">
            <w:pPr>
              <w:autoSpaceDE w:val="0"/>
              <w:autoSpaceDN w:val="0"/>
              <w:adjustRightInd w:val="0"/>
              <w:spacing w:line="240" w:lineRule="auto"/>
              <w:rPr>
                <w:rFonts w:ascii="Bodoni MT" w:eastAsiaTheme="minorHAnsi" w:hAnsi="Bodoni MT" w:cs="Junicode"/>
                <w:b w:val="0"/>
                <w:color w:val="000000"/>
                <w:szCs w:val="28"/>
                <w:lang w:val="en-IN"/>
              </w:rPr>
            </w:pPr>
            <w:r w:rsidRPr="007710C7">
              <w:rPr>
                <w:rFonts w:ascii="Bodoni MT" w:eastAsiaTheme="minorHAnsi" w:hAnsi="Bodoni MT" w:cs="Junicode"/>
                <w:b w:val="0"/>
                <w:color w:val="000000"/>
                <w:szCs w:val="28"/>
                <w:lang w:val="en-IN"/>
              </w:rPr>
              <w:t>2. To find the team that lost the most number of matches in the entire IPL.</w:t>
            </w:r>
          </w:p>
          <w:p w:rsidR="007710C7" w:rsidRPr="007710C7" w:rsidRDefault="007710C7" w:rsidP="007710C7">
            <w:pPr>
              <w:autoSpaceDE w:val="0"/>
              <w:autoSpaceDN w:val="0"/>
              <w:adjustRightInd w:val="0"/>
              <w:spacing w:line="240" w:lineRule="auto"/>
              <w:rPr>
                <w:rFonts w:ascii="Bodoni MT" w:eastAsiaTheme="minorHAnsi" w:hAnsi="Bodoni MT" w:cs="Junicode"/>
                <w:b w:val="0"/>
                <w:color w:val="000000"/>
                <w:szCs w:val="28"/>
                <w:lang w:val="en-IN"/>
              </w:rPr>
            </w:pPr>
            <w:r w:rsidRPr="007710C7">
              <w:rPr>
                <w:rFonts w:ascii="Bodoni MT" w:eastAsiaTheme="minorHAnsi" w:hAnsi="Bodoni MT" w:cs="Junicode"/>
                <w:b w:val="0"/>
                <w:color w:val="000000"/>
                <w:szCs w:val="28"/>
                <w:lang w:val="en-IN"/>
              </w:rPr>
              <w:t>3. Does winning a toss increase the chances of victory.</w:t>
            </w:r>
          </w:p>
          <w:p w:rsidR="007710C7" w:rsidRPr="007710C7" w:rsidRDefault="007710C7" w:rsidP="007710C7">
            <w:pPr>
              <w:autoSpaceDE w:val="0"/>
              <w:autoSpaceDN w:val="0"/>
              <w:adjustRightInd w:val="0"/>
              <w:spacing w:line="240" w:lineRule="auto"/>
              <w:rPr>
                <w:rFonts w:ascii="Bodoni MT" w:eastAsiaTheme="minorHAnsi" w:hAnsi="Bodoni MT" w:cs="Junicode"/>
                <w:b w:val="0"/>
                <w:color w:val="000000"/>
                <w:szCs w:val="28"/>
                <w:lang w:val="en-IN"/>
              </w:rPr>
            </w:pPr>
            <w:r w:rsidRPr="007710C7">
              <w:rPr>
                <w:rFonts w:ascii="Bodoni MT" w:eastAsiaTheme="minorHAnsi" w:hAnsi="Bodoni MT" w:cs="Junicode"/>
                <w:b w:val="0"/>
                <w:color w:val="000000"/>
                <w:szCs w:val="28"/>
                <w:lang w:val="en-IN"/>
              </w:rPr>
              <w:t>4. To find the player with the most player of the match awards.</w:t>
            </w:r>
          </w:p>
          <w:p w:rsidR="007710C7" w:rsidRPr="007710C7" w:rsidRDefault="007710C7" w:rsidP="007710C7">
            <w:pPr>
              <w:autoSpaceDE w:val="0"/>
              <w:autoSpaceDN w:val="0"/>
              <w:adjustRightInd w:val="0"/>
              <w:spacing w:line="240" w:lineRule="auto"/>
              <w:rPr>
                <w:rFonts w:ascii="Bodoni MT" w:eastAsiaTheme="minorHAnsi" w:hAnsi="Bodoni MT" w:cs="Junicode"/>
                <w:b w:val="0"/>
                <w:color w:val="000000"/>
                <w:szCs w:val="28"/>
                <w:lang w:val="en-IN"/>
              </w:rPr>
            </w:pPr>
            <w:r w:rsidRPr="007710C7">
              <w:rPr>
                <w:rFonts w:ascii="Bodoni MT" w:eastAsiaTheme="minorHAnsi" w:hAnsi="Bodoni MT" w:cs="Junicode"/>
                <w:b w:val="0"/>
                <w:color w:val="000000"/>
                <w:szCs w:val="28"/>
                <w:lang w:val="en-IN"/>
              </w:rPr>
              <w:t>5. To find the city that hosted the maximum number of IPL matches.</w:t>
            </w:r>
          </w:p>
          <w:p w:rsidR="007710C7" w:rsidRPr="007710C7" w:rsidRDefault="007710C7" w:rsidP="007710C7">
            <w:pPr>
              <w:autoSpaceDE w:val="0"/>
              <w:autoSpaceDN w:val="0"/>
              <w:adjustRightInd w:val="0"/>
              <w:spacing w:line="240" w:lineRule="auto"/>
              <w:rPr>
                <w:rFonts w:ascii="Bodoni MT" w:eastAsiaTheme="minorHAnsi" w:hAnsi="Bodoni MT" w:cs="Junicode"/>
                <w:b w:val="0"/>
                <w:color w:val="000000"/>
                <w:szCs w:val="28"/>
                <w:lang w:val="en-IN"/>
              </w:rPr>
            </w:pPr>
            <w:r w:rsidRPr="007710C7">
              <w:rPr>
                <w:rFonts w:ascii="Bodoni MT" w:eastAsiaTheme="minorHAnsi" w:hAnsi="Bodoni MT" w:cs="Junicode"/>
                <w:b w:val="0"/>
                <w:color w:val="000000"/>
                <w:szCs w:val="28"/>
                <w:lang w:val="en-IN"/>
              </w:rPr>
              <w:t>6. To find the most winning team for each season.</w:t>
            </w:r>
          </w:p>
          <w:p w:rsidR="007710C7" w:rsidRPr="007710C7" w:rsidRDefault="007710C7" w:rsidP="007710C7">
            <w:pPr>
              <w:autoSpaceDE w:val="0"/>
              <w:autoSpaceDN w:val="0"/>
              <w:adjustRightInd w:val="0"/>
              <w:spacing w:line="240" w:lineRule="auto"/>
              <w:rPr>
                <w:rFonts w:ascii="Bodoni MT" w:eastAsiaTheme="minorHAnsi" w:hAnsi="Bodoni MT" w:cs="Junicode"/>
                <w:b w:val="0"/>
                <w:color w:val="000000"/>
                <w:szCs w:val="28"/>
                <w:lang w:val="en-IN"/>
              </w:rPr>
            </w:pPr>
            <w:r w:rsidRPr="007710C7">
              <w:rPr>
                <w:rFonts w:ascii="Bodoni MT" w:eastAsiaTheme="minorHAnsi" w:hAnsi="Bodoni MT" w:cs="Junicode"/>
                <w:b w:val="0"/>
                <w:color w:val="000000"/>
                <w:szCs w:val="28"/>
                <w:lang w:val="en-IN"/>
              </w:rPr>
              <w:t>7. To find the on-field umpire with the maximum number of IPL matches.</w:t>
            </w:r>
          </w:p>
          <w:p w:rsidR="007710C7" w:rsidRPr="007710C7" w:rsidRDefault="007710C7" w:rsidP="007710C7">
            <w:pPr>
              <w:autoSpaceDE w:val="0"/>
              <w:autoSpaceDN w:val="0"/>
              <w:adjustRightInd w:val="0"/>
              <w:spacing w:line="240" w:lineRule="auto"/>
              <w:rPr>
                <w:rFonts w:ascii="Bodoni MT" w:eastAsiaTheme="minorHAnsi" w:hAnsi="Bodoni MT" w:cs="Junicode"/>
                <w:b w:val="0"/>
                <w:color w:val="000000"/>
                <w:szCs w:val="28"/>
                <w:lang w:val="en-IN"/>
              </w:rPr>
            </w:pPr>
            <w:r w:rsidRPr="007710C7">
              <w:rPr>
                <w:rFonts w:ascii="Bodoni MT" w:eastAsiaTheme="minorHAnsi" w:hAnsi="Bodoni MT" w:cs="Junicode"/>
                <w:b w:val="0"/>
                <w:color w:val="000000"/>
                <w:szCs w:val="28"/>
                <w:lang w:val="en-IN"/>
              </w:rPr>
              <w:t>8. To find the biggest victories in IPL while defending a total and while chasing a</w:t>
            </w:r>
          </w:p>
          <w:p w:rsidR="007710C7" w:rsidRPr="007710C7" w:rsidRDefault="007710C7" w:rsidP="007710C7">
            <w:pPr>
              <w:autoSpaceDE w:val="0"/>
              <w:autoSpaceDN w:val="0"/>
              <w:adjustRightInd w:val="0"/>
              <w:spacing w:line="240" w:lineRule="auto"/>
              <w:rPr>
                <w:rFonts w:ascii="Bodoni MT" w:eastAsiaTheme="minorHAnsi" w:hAnsi="Bodoni MT" w:cs="Junicode"/>
                <w:b w:val="0"/>
                <w:color w:val="000000"/>
                <w:szCs w:val="28"/>
                <w:lang w:val="en-IN"/>
              </w:rPr>
            </w:pPr>
            <w:r w:rsidRPr="007710C7">
              <w:rPr>
                <w:rFonts w:ascii="Bodoni MT" w:eastAsiaTheme="minorHAnsi" w:hAnsi="Bodoni MT" w:cs="Junicode"/>
                <w:b w:val="0"/>
                <w:color w:val="000000"/>
                <w:szCs w:val="28"/>
                <w:lang w:val="en-IN"/>
              </w:rPr>
              <w:t>total. 9. Which team won the most matches while batting first.</w:t>
            </w:r>
          </w:p>
          <w:p w:rsidR="007710C7" w:rsidRPr="007710C7" w:rsidRDefault="007710C7" w:rsidP="007710C7">
            <w:pPr>
              <w:autoSpaceDE w:val="0"/>
              <w:autoSpaceDN w:val="0"/>
              <w:adjustRightInd w:val="0"/>
              <w:spacing w:line="240" w:lineRule="auto"/>
              <w:rPr>
                <w:rFonts w:ascii="Bodoni MT" w:eastAsiaTheme="minorHAnsi" w:hAnsi="Bodoni MT" w:cs="Junicode"/>
                <w:b w:val="0"/>
                <w:color w:val="000000"/>
                <w:szCs w:val="28"/>
                <w:lang w:val="en-IN"/>
              </w:rPr>
            </w:pPr>
            <w:r w:rsidRPr="007710C7">
              <w:rPr>
                <w:rFonts w:ascii="Bodoni MT" w:eastAsiaTheme="minorHAnsi" w:hAnsi="Bodoni MT" w:cs="Junicode"/>
                <w:b w:val="0"/>
                <w:color w:val="000000"/>
                <w:szCs w:val="28"/>
                <w:lang w:val="en-IN"/>
              </w:rPr>
              <w:t>10. Which team won the most matches while batting second.</w:t>
            </w:r>
          </w:p>
          <w:p w:rsidR="00DF027C" w:rsidRDefault="007710C7" w:rsidP="007710C7">
            <w:pPr>
              <w:pStyle w:val="Content"/>
              <w:rPr>
                <w:rFonts w:ascii="Bodoni MT" w:eastAsiaTheme="minorHAnsi" w:hAnsi="Bodoni MT" w:cs="Junicode"/>
                <w:color w:val="000000"/>
                <w:szCs w:val="28"/>
                <w:lang w:val="en-IN"/>
              </w:rPr>
            </w:pPr>
            <w:r w:rsidRPr="007710C7">
              <w:rPr>
                <w:rFonts w:ascii="Bodoni MT" w:eastAsiaTheme="minorHAnsi" w:hAnsi="Bodoni MT" w:cs="Junicode"/>
                <w:color w:val="000000"/>
                <w:szCs w:val="28"/>
                <w:lang w:val="en-IN"/>
              </w:rPr>
              <w:t>11. List of teams which have won matches by most runs cumulatively</w:t>
            </w:r>
            <w:r>
              <w:rPr>
                <w:rFonts w:ascii="Bodoni MT" w:eastAsiaTheme="minorHAnsi" w:hAnsi="Bodoni MT" w:cs="Junicode"/>
                <w:color w:val="000000"/>
                <w:szCs w:val="28"/>
                <w:lang w:val="en-IN"/>
              </w:rPr>
              <w:t>.</w:t>
            </w:r>
          </w:p>
          <w:p w:rsidR="007710C7" w:rsidRDefault="007710C7" w:rsidP="007710C7">
            <w:pPr>
              <w:pStyle w:val="Content"/>
              <w:rPr>
                <w:rFonts w:ascii="Bodoni MT" w:eastAsiaTheme="minorHAnsi" w:hAnsi="Bodoni MT" w:cs="Junicode"/>
                <w:color w:val="000000"/>
                <w:szCs w:val="28"/>
                <w:lang w:val="en-IN"/>
              </w:rPr>
            </w:pPr>
          </w:p>
          <w:p w:rsidR="007710C7" w:rsidRDefault="007710C7" w:rsidP="007710C7">
            <w:pPr>
              <w:pStyle w:val="Content"/>
              <w:rPr>
                <w:rFonts w:ascii="Bodoni MT" w:eastAsiaTheme="minorHAnsi" w:hAnsi="Bodoni MT" w:cs="Junicode"/>
                <w:color w:val="000000"/>
                <w:szCs w:val="28"/>
                <w:lang w:val="en-IN"/>
              </w:rPr>
            </w:pPr>
          </w:p>
          <w:p w:rsidR="007710C7" w:rsidRDefault="007710C7" w:rsidP="007710C7">
            <w:pPr>
              <w:pStyle w:val="Content"/>
              <w:rPr>
                <w:rFonts w:ascii="Bodoni MT" w:eastAsiaTheme="minorHAnsi" w:hAnsi="Bodoni MT" w:cs="Junicode"/>
                <w:color w:val="000000"/>
                <w:szCs w:val="28"/>
                <w:lang w:val="en-IN"/>
              </w:rPr>
            </w:pPr>
          </w:p>
          <w:p w:rsidR="007710C7" w:rsidRDefault="007710C7" w:rsidP="007710C7">
            <w:pPr>
              <w:pStyle w:val="Content"/>
              <w:rPr>
                <w:rFonts w:ascii="Bodoni MT" w:eastAsiaTheme="minorHAnsi" w:hAnsi="Bodoni MT" w:cs="Junicode"/>
                <w:color w:val="000000"/>
                <w:szCs w:val="28"/>
                <w:lang w:val="en-IN"/>
              </w:rPr>
            </w:pPr>
          </w:p>
          <w:p w:rsidR="007710C7" w:rsidRDefault="007710C7" w:rsidP="007710C7">
            <w:pPr>
              <w:pStyle w:val="Content"/>
              <w:rPr>
                <w:rFonts w:ascii="Junicode-Bold" w:eastAsiaTheme="minorHAnsi" w:hAnsi="Junicode-Bold" w:cs="Junicode-Bold"/>
                <w:b/>
                <w:bCs/>
                <w:color w:val="0F0D29" w:themeColor="text1"/>
                <w:sz w:val="72"/>
                <w:szCs w:val="72"/>
                <w:lang w:val="en-IN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7710C7">
              <w:rPr>
                <w:rFonts w:ascii="Junicode-Bold" w:eastAsiaTheme="minorHAnsi" w:hAnsi="Junicode-Bold" w:cs="Junicode-Bold"/>
                <w:b/>
                <w:bCs/>
                <w:color w:val="0F0D29" w:themeColor="text1"/>
                <w:sz w:val="72"/>
                <w:szCs w:val="72"/>
                <w:lang w:val="en-IN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LITEARTURE SURVEY</w:t>
            </w:r>
          </w:p>
          <w:p w:rsidR="007710C7" w:rsidRPr="009E4D1C" w:rsidRDefault="007710C7" w:rsidP="007710C7">
            <w:pPr>
              <w:pStyle w:val="Content"/>
              <w:rPr>
                <w:rFonts w:ascii="Junicode-Bold" w:eastAsiaTheme="minorHAnsi" w:hAnsi="Junicode-Bold" w:cs="Junicode-Bold"/>
                <w:b/>
                <w:bCs/>
                <w:color w:val="002060"/>
                <w:sz w:val="48"/>
                <w:szCs w:val="48"/>
                <w:lang w:val="en-IN"/>
              </w:rPr>
            </w:pPr>
            <w:r w:rsidRPr="009E4D1C">
              <w:rPr>
                <w:rFonts w:ascii="Junicode-Bold" w:eastAsiaTheme="minorHAnsi" w:hAnsi="Junicode-Bold" w:cs="Junicode-Bold"/>
                <w:b/>
                <w:bCs/>
                <w:color w:val="002060"/>
                <w:sz w:val="48"/>
                <w:szCs w:val="48"/>
                <w:lang w:val="en-IN"/>
              </w:rPr>
              <w:t>EXISTING PROBLEM</w:t>
            </w:r>
            <w:r w:rsidRPr="009E4D1C">
              <w:rPr>
                <w:rFonts w:ascii="Junicode-Bold" w:eastAsiaTheme="minorHAnsi" w:hAnsi="Junicode-Bold" w:cs="Junicode-Bold"/>
                <w:b/>
                <w:bCs/>
                <w:color w:val="002060"/>
                <w:sz w:val="48"/>
                <w:szCs w:val="48"/>
                <w:lang w:val="en-IN"/>
              </w:rPr>
              <w:t>:</w:t>
            </w:r>
          </w:p>
          <w:p w:rsidR="007710C7" w:rsidRPr="007710C7" w:rsidRDefault="007710C7" w:rsidP="007710C7">
            <w:pPr>
              <w:autoSpaceDE w:val="0"/>
              <w:autoSpaceDN w:val="0"/>
              <w:adjustRightInd w:val="0"/>
              <w:spacing w:line="240" w:lineRule="auto"/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</w:pP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>IPL Data Analysis is all about the analyzing the data that is al- ready</w:t>
            </w:r>
          </w:p>
          <w:p w:rsidR="007710C7" w:rsidRDefault="007710C7" w:rsidP="007710C7">
            <w:pPr>
              <w:autoSpaceDE w:val="0"/>
              <w:autoSpaceDN w:val="0"/>
              <w:adjustRightInd w:val="0"/>
              <w:spacing w:line="240" w:lineRule="auto"/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</w:pP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>present in data set using data science, ma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 xml:space="preserve">chine learning and python. This 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>is an application design for the purpose of analyzing the data by fet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 xml:space="preserve">ching 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>the attribute from the data set and predict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 xml:space="preserve">ing the future of the match and 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>as well as of the players. This will help i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 xml:space="preserve">n the selection of the IPL team 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>that the team should perform good a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 xml:space="preserve">nd win the match. Prediction is 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>done for anything like which play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 xml:space="preserve">er will play well in tomorrow's 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>match,</w:t>
            </w:r>
            <w:r w:rsidR="009E4D1C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 xml:space="preserve"> 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>which team will win toss and even m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 xml:space="preserve">atch etc. The prediction can be 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>done with the help of the analysis on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 xml:space="preserve"> that data set collected and by </w:t>
            </w:r>
            <w:r w:rsidRPr="007710C7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>displaying proper data that is useful for the future prediction.</w:t>
            </w:r>
          </w:p>
          <w:p w:rsidR="007710C7" w:rsidRDefault="007710C7" w:rsidP="007710C7">
            <w:pPr>
              <w:autoSpaceDE w:val="0"/>
              <w:autoSpaceDN w:val="0"/>
              <w:adjustRightInd w:val="0"/>
              <w:spacing w:line="240" w:lineRule="auto"/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</w:pPr>
          </w:p>
          <w:p w:rsidR="007710C7" w:rsidRPr="009E4D1C" w:rsidRDefault="007710C7" w:rsidP="007710C7">
            <w:pPr>
              <w:autoSpaceDE w:val="0"/>
              <w:autoSpaceDN w:val="0"/>
              <w:adjustRightInd w:val="0"/>
              <w:spacing w:line="240" w:lineRule="auto"/>
              <w:rPr>
                <w:rFonts w:ascii="Junicode-Bold" w:eastAsiaTheme="minorHAnsi" w:hAnsi="Junicode-Bold" w:cs="Junicode-Bold"/>
                <w:bCs/>
                <w:color w:val="002060"/>
                <w:sz w:val="48"/>
                <w:szCs w:val="48"/>
                <w:lang w:val="en-IN"/>
              </w:rPr>
            </w:pPr>
            <w:r w:rsidRPr="009E4D1C">
              <w:rPr>
                <w:rFonts w:ascii="Junicode-Bold" w:eastAsiaTheme="minorHAnsi" w:hAnsi="Junicode-Bold" w:cs="Junicode-Bold"/>
                <w:bCs/>
                <w:color w:val="002060"/>
                <w:sz w:val="48"/>
                <w:szCs w:val="48"/>
                <w:lang w:val="en-IN"/>
              </w:rPr>
              <w:t>SOLUTION</w:t>
            </w:r>
            <w:r w:rsidRPr="009E4D1C">
              <w:rPr>
                <w:rFonts w:ascii="Junicode-Bold" w:eastAsiaTheme="minorHAnsi" w:hAnsi="Junicode-Bold" w:cs="Junicode-Bold"/>
                <w:bCs/>
                <w:color w:val="002060"/>
                <w:sz w:val="48"/>
                <w:szCs w:val="48"/>
                <w:lang w:val="en-IN"/>
              </w:rPr>
              <w:t>:</w:t>
            </w:r>
          </w:p>
          <w:p w:rsidR="007710C7" w:rsidRPr="009E4D1C" w:rsidRDefault="007710C7" w:rsidP="007710C7">
            <w:pPr>
              <w:autoSpaceDE w:val="0"/>
              <w:autoSpaceDN w:val="0"/>
              <w:adjustRightInd w:val="0"/>
              <w:spacing w:line="240" w:lineRule="auto"/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</w:pPr>
            <w:r w:rsidRPr="009E4D1C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>The solution is to create a dashboard that v</w:t>
            </w:r>
            <w:r w:rsidR="009E4D1C" w:rsidRPr="009E4D1C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>isualizes capabilities and also</w:t>
            </w:r>
            <w:r w:rsidR="009E4D1C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 xml:space="preserve"> forecasts the future results u</w:t>
            </w:r>
            <w:r w:rsidRPr="009E4D1C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>sing the fo</w:t>
            </w:r>
            <w:r w:rsidR="009E4D1C" w:rsidRPr="009E4D1C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>llowing tools we have developed the solution : I</w:t>
            </w:r>
            <w:r w:rsidRPr="009E4D1C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>BM Cloud, IBM Cognos Analytics, IBM Watson Studio</w:t>
            </w:r>
            <w:r w:rsidR="009E4D1C"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  <w:t>.</w:t>
            </w:r>
          </w:p>
          <w:p w:rsidR="007710C7" w:rsidRDefault="007710C7" w:rsidP="007710C7">
            <w:pPr>
              <w:autoSpaceDE w:val="0"/>
              <w:autoSpaceDN w:val="0"/>
              <w:adjustRightInd w:val="0"/>
              <w:spacing w:line="240" w:lineRule="auto"/>
              <w:rPr>
                <w:rFonts w:ascii="Bodoni MT" w:eastAsiaTheme="minorHAnsi" w:hAnsi="Bodoni MT" w:cs="Junicode"/>
                <w:b w:val="0"/>
                <w:color w:val="auto"/>
                <w:sz w:val="32"/>
                <w:szCs w:val="32"/>
                <w:lang w:val="en-IN"/>
              </w:rPr>
            </w:pPr>
          </w:p>
          <w:p w:rsidR="009E4D1C" w:rsidRDefault="009E4D1C" w:rsidP="007710C7">
            <w:pPr>
              <w:autoSpaceDE w:val="0"/>
              <w:autoSpaceDN w:val="0"/>
              <w:adjustRightInd w:val="0"/>
              <w:spacing w:line="240" w:lineRule="auto"/>
              <w:rPr>
                <w:rFonts w:ascii="Junicode-Bold" w:eastAsiaTheme="minorHAnsi" w:hAnsi="Junicode-Bold" w:cs="Junicode-Bold"/>
                <w:bCs/>
                <w:color w:val="0F0D29" w:themeColor="text1"/>
                <w:sz w:val="64"/>
                <w:szCs w:val="64"/>
                <w:lang w:val="en-IN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9E4D1C">
              <w:rPr>
                <w:rFonts w:ascii="Junicode-Bold" w:eastAsiaTheme="minorHAnsi" w:hAnsi="Junicode-Bold" w:cs="Junicode-Bold"/>
                <w:bCs/>
                <w:color w:val="0F0D29" w:themeColor="text1"/>
                <w:sz w:val="64"/>
                <w:szCs w:val="64"/>
                <w:lang w:val="en-IN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THEORITICAL ANALYSIS</w:t>
            </w:r>
          </w:p>
          <w:p w:rsidR="009E4D1C" w:rsidRPr="009E4D1C" w:rsidRDefault="009E4D1C" w:rsidP="007710C7">
            <w:pPr>
              <w:autoSpaceDE w:val="0"/>
              <w:autoSpaceDN w:val="0"/>
              <w:adjustRightInd w:val="0"/>
              <w:spacing w:line="240" w:lineRule="auto"/>
              <w:rPr>
                <w:rFonts w:ascii="Bodoni MT" w:eastAsiaTheme="minorHAnsi" w:hAnsi="Bodoni MT" w:cs="Junicode"/>
                <w:color w:val="0F0D29" w:themeColor="text1"/>
                <w:sz w:val="32"/>
                <w:szCs w:val="32"/>
                <w:lang w:val="en-IN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9E4D1C">
              <w:rPr>
                <w:rFonts w:ascii="Junicode-Bold" w:eastAsiaTheme="minorHAnsi" w:hAnsi="Junicode-Bold" w:cs="Junicode-Bold"/>
                <w:bCs/>
                <w:color w:val="002060"/>
                <w:sz w:val="56"/>
                <w:szCs w:val="56"/>
                <w:lang w:val="en-IN"/>
              </w:rPr>
              <w:t>Block Diagram</w:t>
            </w:r>
            <w:r>
              <w:rPr>
                <w:rFonts w:ascii="Junicode-Bold" w:eastAsiaTheme="minorHAnsi" w:hAnsi="Junicode-Bold" w:cs="Junicode-Bold"/>
                <w:bCs/>
                <w:color w:val="002060"/>
                <w:sz w:val="56"/>
                <w:szCs w:val="56"/>
                <w:lang w:val="en-IN"/>
              </w:rPr>
              <w:t>:</w:t>
            </w:r>
          </w:p>
          <w:p w:rsidR="00DF027C" w:rsidRDefault="007710C7" w:rsidP="00DF027C">
            <w:pPr>
              <w:pStyle w:val="Content"/>
              <w:rPr>
                <w:i/>
                <w:sz w:val="36"/>
              </w:rPr>
            </w:pPr>
            <w:r w:rsidRPr="007710C7">
              <w:rPr>
                <w:i/>
                <w:noProof/>
                <w:sz w:val="36"/>
                <w:lang w:val="en-IN" w:eastAsia="en-IN"/>
              </w:rPr>
              <w:lastRenderedPageBreak/>
              <w:drawing>
                <wp:inline distT="0" distB="0" distL="0" distR="0">
                  <wp:extent cx="6305550" cy="36480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5550" cy="36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4D1C" w:rsidRDefault="009E4D1C" w:rsidP="009E4D1C">
      <w:pPr>
        <w:autoSpaceDE w:val="0"/>
        <w:autoSpaceDN w:val="0"/>
        <w:adjustRightInd w:val="0"/>
        <w:spacing w:line="240" w:lineRule="auto"/>
        <w:rPr>
          <w:rFonts w:ascii="Junicode-Bold" w:eastAsiaTheme="minorHAnsi" w:hAnsi="Junicode-Bold" w:cs="Junicode-Bold"/>
          <w:bCs/>
          <w:color w:val="002060"/>
          <w:sz w:val="48"/>
          <w:szCs w:val="48"/>
          <w:lang w:val="en-IN"/>
        </w:rPr>
      </w:pPr>
      <w:r>
        <w:rPr>
          <w:rFonts w:ascii="Junicode-Bold" w:eastAsiaTheme="minorHAnsi" w:hAnsi="Junicode-Bold" w:cs="Junicode-Bold"/>
          <w:bCs/>
          <w:color w:val="002060"/>
          <w:sz w:val="48"/>
          <w:szCs w:val="48"/>
          <w:lang w:val="en-IN"/>
        </w:rPr>
        <w:lastRenderedPageBreak/>
        <w:t>HARDWARE AND SOFTWARE</w:t>
      </w:r>
    </w:p>
    <w:p w:rsidR="009E4D1C" w:rsidRDefault="009E4D1C" w:rsidP="009E4D1C">
      <w:pPr>
        <w:autoSpaceDE w:val="0"/>
        <w:autoSpaceDN w:val="0"/>
        <w:adjustRightInd w:val="0"/>
        <w:spacing w:line="240" w:lineRule="auto"/>
        <w:rPr>
          <w:rFonts w:ascii="Junicode-Bold" w:eastAsiaTheme="minorHAnsi" w:hAnsi="Junicode-Bold" w:cs="Junicode-Bold"/>
          <w:bCs/>
          <w:color w:val="002060"/>
          <w:sz w:val="48"/>
          <w:szCs w:val="48"/>
          <w:lang w:val="en-IN"/>
        </w:rPr>
      </w:pPr>
      <w:r>
        <w:rPr>
          <w:rFonts w:ascii="Junicode-Bold" w:eastAsiaTheme="minorHAnsi" w:hAnsi="Junicode-Bold" w:cs="Junicode-Bold"/>
          <w:bCs/>
          <w:color w:val="002060"/>
          <w:sz w:val="48"/>
          <w:szCs w:val="48"/>
          <w:lang w:val="en-IN"/>
        </w:rPr>
        <w:t>REQUIREMENTS</w:t>
      </w:r>
    </w:p>
    <w:p w:rsidR="009E4D1C" w:rsidRPr="001711F8" w:rsidRDefault="009E4D1C" w:rsidP="009E4D1C">
      <w:pPr>
        <w:autoSpaceDE w:val="0"/>
        <w:autoSpaceDN w:val="0"/>
        <w:adjustRightInd w:val="0"/>
        <w:spacing w:line="240" w:lineRule="auto"/>
        <w:rPr>
          <w:rFonts w:ascii="Bodoni MT" w:eastAsiaTheme="minorHAnsi" w:hAnsi="Bodoni MT" w:cs="Junicode"/>
          <w:b w:val="0"/>
          <w:color w:val="000000"/>
          <w:sz w:val="44"/>
          <w:szCs w:val="44"/>
          <w:lang w:val="en-IN"/>
        </w:rPr>
      </w:pPr>
      <w:r w:rsidRPr="001711F8">
        <w:rPr>
          <w:rFonts w:ascii="Bodoni MT" w:eastAsiaTheme="minorHAnsi" w:hAnsi="Bodoni MT" w:cs="Junicode"/>
          <w:b w:val="0"/>
          <w:color w:val="000000"/>
          <w:sz w:val="44"/>
          <w:szCs w:val="44"/>
          <w:lang w:val="en-IN"/>
        </w:rPr>
        <w:t>1)IBM Cloud</w:t>
      </w:r>
    </w:p>
    <w:p w:rsidR="009E4D1C" w:rsidRPr="001711F8" w:rsidRDefault="009E4D1C" w:rsidP="009E4D1C">
      <w:pPr>
        <w:autoSpaceDE w:val="0"/>
        <w:autoSpaceDN w:val="0"/>
        <w:adjustRightInd w:val="0"/>
        <w:spacing w:line="240" w:lineRule="auto"/>
        <w:rPr>
          <w:rFonts w:ascii="Bodoni MT" w:eastAsiaTheme="minorHAnsi" w:hAnsi="Bodoni MT" w:cs="Junicode"/>
          <w:b w:val="0"/>
          <w:color w:val="000000"/>
          <w:sz w:val="44"/>
          <w:szCs w:val="44"/>
          <w:lang w:val="en-IN"/>
        </w:rPr>
      </w:pPr>
      <w:r w:rsidRPr="001711F8">
        <w:rPr>
          <w:rFonts w:ascii="Bodoni MT" w:eastAsiaTheme="minorHAnsi" w:hAnsi="Bodoni MT" w:cs="Junicode"/>
          <w:b w:val="0"/>
          <w:color w:val="000000"/>
          <w:sz w:val="44"/>
          <w:szCs w:val="44"/>
          <w:lang w:val="en-IN"/>
        </w:rPr>
        <w:t>2)IBM Cognos Analytics</w:t>
      </w:r>
    </w:p>
    <w:p w:rsidR="009E4D1C" w:rsidRPr="001711F8" w:rsidRDefault="009E4D1C" w:rsidP="009E4D1C">
      <w:pPr>
        <w:autoSpaceDE w:val="0"/>
        <w:autoSpaceDN w:val="0"/>
        <w:adjustRightInd w:val="0"/>
        <w:spacing w:line="240" w:lineRule="auto"/>
        <w:rPr>
          <w:rFonts w:ascii="Bodoni MT" w:eastAsiaTheme="minorHAnsi" w:hAnsi="Bodoni MT" w:cs="Junicode"/>
          <w:b w:val="0"/>
          <w:color w:val="000000"/>
          <w:sz w:val="44"/>
          <w:szCs w:val="44"/>
          <w:lang w:val="en-IN"/>
        </w:rPr>
      </w:pPr>
      <w:r w:rsidRPr="001711F8">
        <w:rPr>
          <w:rFonts w:ascii="Bodoni MT" w:eastAsiaTheme="minorHAnsi" w:hAnsi="Bodoni MT" w:cs="Junicode"/>
          <w:b w:val="0"/>
          <w:color w:val="000000"/>
          <w:sz w:val="44"/>
          <w:szCs w:val="44"/>
          <w:lang w:val="en-IN"/>
        </w:rPr>
        <w:t>3)IBM Watson Studio.</w:t>
      </w:r>
    </w:p>
    <w:p w:rsidR="009E4D1C" w:rsidRPr="009E4D1C" w:rsidRDefault="009E4D1C" w:rsidP="009E4D1C">
      <w:pPr>
        <w:autoSpaceDE w:val="0"/>
        <w:autoSpaceDN w:val="0"/>
        <w:adjustRightInd w:val="0"/>
        <w:spacing w:line="240" w:lineRule="auto"/>
        <w:rPr>
          <w:rFonts w:ascii="Bodoni MT" w:eastAsiaTheme="minorHAnsi" w:hAnsi="Bodoni MT" w:cs="Junicode"/>
          <w:b w:val="0"/>
          <w:color w:val="000000"/>
          <w:sz w:val="56"/>
          <w:szCs w:val="56"/>
          <w:lang w:val="en-IN"/>
        </w:rPr>
      </w:pPr>
    </w:p>
    <w:p w:rsidR="0087605E" w:rsidRDefault="009E4D1C" w:rsidP="009E4D1C">
      <w:pPr>
        <w:rPr>
          <w:rFonts w:ascii="Junicode-Bold" w:eastAsiaTheme="minorHAnsi" w:hAnsi="Junicode-Bold" w:cs="Junicode-Bold"/>
          <w:bCs/>
          <w:color w:val="0F0D29" w:themeColor="text1"/>
          <w:sz w:val="80"/>
          <w:szCs w:val="80"/>
          <w:lang w:val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E4D1C">
        <w:rPr>
          <w:rFonts w:ascii="Junicode-Bold" w:eastAsiaTheme="minorHAnsi" w:hAnsi="Junicode-Bold" w:cs="Junicode-Bold"/>
          <w:bCs/>
          <w:color w:val="0F0D29" w:themeColor="text1"/>
          <w:sz w:val="80"/>
          <w:szCs w:val="80"/>
          <w:lang w:val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RESULTS</w:t>
      </w:r>
      <w:bookmarkStart w:id="0" w:name="_GoBack"/>
      <w:bookmarkEnd w:id="0"/>
    </w:p>
    <w:p w:rsidR="009E4D1C" w:rsidRDefault="009E4D1C" w:rsidP="009E4D1C">
      <w:pPr>
        <w:jc w:val="center"/>
        <w:rPr>
          <w:color w:val="0F0D29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color w:val="0F0D29" w:themeColor="text1"/>
          <w:lang w:val="en-IN" w:eastAsia="en-IN"/>
        </w:rPr>
        <w:lastRenderedPageBreak/>
        <w:drawing>
          <wp:inline distT="0" distB="0" distL="0" distR="0">
            <wp:extent cx="4686954" cy="4810796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1-09-01 12444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1C" w:rsidRDefault="009E4D1C" w:rsidP="009E4D1C">
      <w:pPr>
        <w:jc w:val="center"/>
        <w:rPr>
          <w:color w:val="0F0D29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color w:val="0F0D29" w:themeColor="text1"/>
          <w:lang w:val="en-IN" w:eastAsia="en-IN"/>
        </w:rPr>
        <w:lastRenderedPageBreak/>
        <w:drawing>
          <wp:inline distT="0" distB="0" distL="0" distR="0">
            <wp:extent cx="6309360" cy="4445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1-09-01 1246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5E" w:rsidRDefault="00EB295E" w:rsidP="009E4D1C">
      <w:pPr>
        <w:jc w:val="center"/>
        <w:rPr>
          <w:color w:val="0F0D29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9E4D1C" w:rsidRDefault="009E4D1C" w:rsidP="009E4D1C">
      <w:pPr>
        <w:jc w:val="center"/>
        <w:rPr>
          <w:color w:val="0F0D29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color w:val="0F0D29" w:themeColor="text1"/>
          <w:lang w:val="en-IN" w:eastAsia="en-IN"/>
        </w:rPr>
        <w:drawing>
          <wp:inline distT="0" distB="0" distL="0" distR="0">
            <wp:extent cx="6309360" cy="3150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1-09-01 1247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5E" w:rsidRDefault="00EB295E" w:rsidP="009E4D1C">
      <w:pPr>
        <w:jc w:val="center"/>
        <w:rPr>
          <w:color w:val="0F0D29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EB295E" w:rsidRDefault="00EB295E" w:rsidP="009E4D1C">
      <w:pPr>
        <w:jc w:val="center"/>
        <w:rPr>
          <w:color w:val="0F0D29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color w:val="0F0D29" w:themeColor="text1"/>
          <w:lang w:val="en-IN" w:eastAsia="en-IN"/>
        </w:rPr>
        <w:lastRenderedPageBreak/>
        <w:drawing>
          <wp:inline distT="0" distB="0" distL="0" distR="0">
            <wp:extent cx="6309360" cy="3144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1-09-01 1248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5E" w:rsidRDefault="00EB295E" w:rsidP="009E4D1C">
      <w:pPr>
        <w:jc w:val="center"/>
        <w:rPr>
          <w:color w:val="0F0D29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EB295E" w:rsidRDefault="00EB295E" w:rsidP="009E4D1C">
      <w:pPr>
        <w:jc w:val="center"/>
        <w:rPr>
          <w:color w:val="0F0D29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color w:val="0F0D29" w:themeColor="text1"/>
          <w:lang w:val="en-IN" w:eastAsia="en-IN"/>
        </w:rPr>
        <w:drawing>
          <wp:inline distT="0" distB="0" distL="0" distR="0">
            <wp:extent cx="6309360" cy="2956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1-09-01 12485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5E" w:rsidRDefault="00EB295E" w:rsidP="009E4D1C">
      <w:pPr>
        <w:jc w:val="center"/>
        <w:rPr>
          <w:color w:val="0F0D29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EB295E" w:rsidRDefault="00EB295E" w:rsidP="009E4D1C">
      <w:pPr>
        <w:jc w:val="center"/>
        <w:rPr>
          <w:color w:val="0F0D29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color w:val="0F0D29" w:themeColor="text1"/>
          <w:lang w:val="en-IN" w:eastAsia="en-IN"/>
        </w:rPr>
        <w:lastRenderedPageBreak/>
        <w:drawing>
          <wp:inline distT="0" distB="0" distL="0" distR="0">
            <wp:extent cx="6309360" cy="3298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1-09-01 12492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5E" w:rsidRDefault="00EB295E" w:rsidP="009E4D1C">
      <w:pPr>
        <w:jc w:val="center"/>
        <w:rPr>
          <w:color w:val="0F0D29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EB295E" w:rsidRDefault="00EB295E" w:rsidP="009E4D1C">
      <w:pPr>
        <w:jc w:val="center"/>
        <w:rPr>
          <w:color w:val="0F0D29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color w:val="0F0D29" w:themeColor="text1"/>
          <w:lang w:val="en-IN" w:eastAsia="en-IN"/>
        </w:rPr>
        <w:drawing>
          <wp:inline distT="0" distB="0" distL="0" distR="0">
            <wp:extent cx="6309360" cy="3057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1-09-01 12502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5E" w:rsidRDefault="00EB295E" w:rsidP="009E4D1C">
      <w:pPr>
        <w:jc w:val="center"/>
        <w:rPr>
          <w:color w:val="0F0D29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EB295E" w:rsidRPr="00EB295E" w:rsidRDefault="00EB295E" w:rsidP="00EB295E">
      <w:pPr>
        <w:autoSpaceDE w:val="0"/>
        <w:autoSpaceDN w:val="0"/>
        <w:adjustRightInd w:val="0"/>
        <w:spacing w:line="240" w:lineRule="auto"/>
        <w:rPr>
          <w:rFonts w:ascii="Junicode-Bold" w:eastAsiaTheme="minorHAnsi" w:hAnsi="Junicode-Bold" w:cs="Junicode-Bold"/>
          <w:bCs/>
          <w:color w:val="0F0D29" w:themeColor="text1"/>
          <w:sz w:val="56"/>
          <w:szCs w:val="56"/>
          <w:lang w:val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B295E">
        <w:rPr>
          <w:rFonts w:ascii="Junicode-Bold" w:eastAsiaTheme="minorHAnsi" w:hAnsi="Junicode-Bold" w:cs="Junicode-Bold"/>
          <w:bCs/>
          <w:color w:val="0F0D29" w:themeColor="text1"/>
          <w:sz w:val="56"/>
          <w:szCs w:val="56"/>
          <w:lang w:val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ADVANTAGES OF THE PROPOSED</w:t>
      </w:r>
    </w:p>
    <w:p w:rsidR="00EB295E" w:rsidRDefault="00EB295E" w:rsidP="00EB295E">
      <w:pPr>
        <w:rPr>
          <w:rFonts w:ascii="Junicode-Bold" w:eastAsiaTheme="minorHAnsi" w:hAnsi="Junicode-Bold" w:cs="Junicode-Bold"/>
          <w:bCs/>
          <w:color w:val="0F0D29" w:themeColor="text1"/>
          <w:sz w:val="56"/>
          <w:szCs w:val="56"/>
          <w:lang w:val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B295E">
        <w:rPr>
          <w:rFonts w:ascii="Junicode-Bold" w:eastAsiaTheme="minorHAnsi" w:hAnsi="Junicode-Bold" w:cs="Junicode-Bold"/>
          <w:bCs/>
          <w:color w:val="0F0D29" w:themeColor="text1"/>
          <w:sz w:val="56"/>
          <w:szCs w:val="56"/>
          <w:lang w:val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SOLUTION</w:t>
      </w:r>
    </w:p>
    <w:p w:rsidR="00EB295E" w:rsidRPr="00EB295E" w:rsidRDefault="00EB295E" w:rsidP="00EB295E">
      <w:pPr>
        <w:autoSpaceDE w:val="0"/>
        <w:autoSpaceDN w:val="0"/>
        <w:adjustRightInd w:val="0"/>
        <w:spacing w:line="240" w:lineRule="auto"/>
        <w:rPr>
          <w:rFonts w:ascii="Bodoni MT" w:eastAsiaTheme="minorHAnsi" w:hAnsi="Bodoni MT" w:cs="Junicode"/>
          <w:b w:val="0"/>
          <w:color w:val="auto"/>
          <w:sz w:val="36"/>
          <w:szCs w:val="36"/>
          <w:lang w:val="en-IN"/>
        </w:rPr>
      </w:pPr>
      <w:r w:rsidRPr="00EB295E">
        <w:rPr>
          <w:rFonts w:ascii="Bodoni MT" w:eastAsiaTheme="minorHAnsi" w:hAnsi="Bodoni MT" w:cs="Junicode"/>
          <w:b w:val="0"/>
          <w:color w:val="auto"/>
          <w:sz w:val="36"/>
          <w:szCs w:val="36"/>
          <w:lang w:val="en-IN"/>
        </w:rPr>
        <w:t>To provide the statistical analysis of players based on different</w:t>
      </w:r>
    </w:p>
    <w:p w:rsidR="00EB295E" w:rsidRPr="00EB295E" w:rsidRDefault="00EB295E" w:rsidP="00EB295E">
      <w:pPr>
        <w:autoSpaceDE w:val="0"/>
        <w:autoSpaceDN w:val="0"/>
        <w:adjustRightInd w:val="0"/>
        <w:spacing w:line="240" w:lineRule="auto"/>
        <w:rPr>
          <w:rFonts w:ascii="Bodoni MT" w:eastAsiaTheme="minorHAnsi" w:hAnsi="Bodoni MT" w:cs="Junicode"/>
          <w:b w:val="0"/>
          <w:color w:val="auto"/>
          <w:sz w:val="36"/>
          <w:szCs w:val="36"/>
          <w:lang w:val="en-IN"/>
        </w:rPr>
      </w:pPr>
      <w:r>
        <w:rPr>
          <w:rFonts w:ascii="Bodoni MT" w:eastAsiaTheme="minorHAnsi" w:hAnsi="Bodoni MT" w:cs="Junicode"/>
          <w:b w:val="0"/>
          <w:color w:val="auto"/>
          <w:sz w:val="36"/>
          <w:szCs w:val="36"/>
          <w:lang w:val="en-IN"/>
        </w:rPr>
        <w:t>characteristics</w:t>
      </w:r>
      <w:r w:rsidRPr="00EB295E">
        <w:rPr>
          <w:rFonts w:ascii="Bodoni MT" w:eastAsiaTheme="minorHAnsi" w:hAnsi="Bodoni MT" w:cs="Junicode"/>
          <w:b w:val="0"/>
          <w:color w:val="auto"/>
          <w:sz w:val="36"/>
          <w:szCs w:val="36"/>
          <w:lang w:val="en-IN"/>
        </w:rPr>
        <w:t xml:space="preserve">. To predict the </w:t>
      </w:r>
      <w:r w:rsidRPr="00EB295E">
        <w:rPr>
          <w:rFonts w:ascii="Bodoni MT" w:eastAsiaTheme="minorHAnsi" w:hAnsi="Bodoni MT" w:cs="Junicode"/>
          <w:b w:val="0"/>
          <w:color w:val="auto"/>
          <w:sz w:val="36"/>
          <w:szCs w:val="36"/>
          <w:lang w:val="en-IN"/>
        </w:rPr>
        <w:t>performance of a team</w:t>
      </w:r>
    </w:p>
    <w:p w:rsidR="00EB295E" w:rsidRDefault="00EB295E" w:rsidP="00EB295E">
      <w:pPr>
        <w:autoSpaceDE w:val="0"/>
        <w:autoSpaceDN w:val="0"/>
        <w:adjustRightInd w:val="0"/>
        <w:spacing w:line="240" w:lineRule="auto"/>
        <w:rPr>
          <w:rFonts w:ascii="Bodoni MT" w:eastAsiaTheme="minorHAnsi" w:hAnsi="Bodoni MT" w:cs="Junicode"/>
          <w:b w:val="0"/>
          <w:color w:val="auto"/>
          <w:sz w:val="48"/>
          <w:szCs w:val="48"/>
          <w:lang w:val="en-IN"/>
        </w:rPr>
      </w:pPr>
      <w:r w:rsidRPr="00EB295E">
        <w:rPr>
          <w:rFonts w:ascii="Bodoni MT" w:eastAsiaTheme="minorHAnsi" w:hAnsi="Bodoni MT" w:cs="Junicode"/>
          <w:b w:val="0"/>
          <w:color w:val="auto"/>
          <w:sz w:val="36"/>
          <w:szCs w:val="36"/>
          <w:lang w:val="en-IN"/>
        </w:rPr>
        <w:lastRenderedPageBreak/>
        <w:t xml:space="preserve">depending </w:t>
      </w:r>
      <w:r w:rsidRPr="00EB295E">
        <w:rPr>
          <w:rFonts w:ascii="Bodoni MT" w:eastAsiaTheme="minorHAnsi" w:hAnsi="Bodoni MT" w:cs="Junicode"/>
          <w:b w:val="0"/>
          <w:color w:val="auto"/>
          <w:sz w:val="36"/>
          <w:szCs w:val="36"/>
          <w:lang w:val="en-IN"/>
        </w:rPr>
        <w:t>on individual player statistics. To successf</w:t>
      </w:r>
      <w:r w:rsidRPr="00EB295E">
        <w:rPr>
          <w:rFonts w:ascii="Bodoni MT" w:eastAsiaTheme="minorHAnsi" w:hAnsi="Bodoni MT" w:cs="Junicode"/>
          <w:b w:val="0"/>
          <w:color w:val="auto"/>
          <w:sz w:val="36"/>
          <w:szCs w:val="36"/>
          <w:lang w:val="en-IN"/>
        </w:rPr>
        <w:t xml:space="preserve">ully predict the outcome </w:t>
      </w:r>
      <w:r w:rsidRPr="00EB295E">
        <w:rPr>
          <w:rFonts w:ascii="Bodoni MT" w:eastAsiaTheme="minorHAnsi" w:hAnsi="Bodoni MT" w:cs="Junicode"/>
          <w:b w:val="0"/>
          <w:color w:val="auto"/>
          <w:sz w:val="36"/>
          <w:szCs w:val="36"/>
          <w:lang w:val="en-IN"/>
        </w:rPr>
        <w:t>of IPL matches</w:t>
      </w:r>
      <w:r w:rsidRPr="00EB295E">
        <w:rPr>
          <w:rFonts w:ascii="Bodoni MT" w:eastAsiaTheme="minorHAnsi" w:hAnsi="Bodoni MT" w:cs="Junicode"/>
          <w:b w:val="0"/>
          <w:color w:val="auto"/>
          <w:sz w:val="48"/>
          <w:szCs w:val="48"/>
          <w:lang w:val="en-IN"/>
        </w:rPr>
        <w:t>.</w:t>
      </w:r>
    </w:p>
    <w:p w:rsidR="00EB295E" w:rsidRDefault="00EB295E" w:rsidP="00EB295E">
      <w:pPr>
        <w:autoSpaceDE w:val="0"/>
        <w:autoSpaceDN w:val="0"/>
        <w:adjustRightInd w:val="0"/>
        <w:spacing w:line="240" w:lineRule="auto"/>
        <w:rPr>
          <w:rFonts w:ascii="Bodoni MT" w:eastAsiaTheme="minorHAnsi" w:hAnsi="Bodoni MT" w:cs="Junicode"/>
          <w:b w:val="0"/>
          <w:color w:val="auto"/>
          <w:sz w:val="48"/>
          <w:szCs w:val="48"/>
          <w:lang w:val="en-IN"/>
        </w:rPr>
      </w:pPr>
    </w:p>
    <w:p w:rsidR="00EB295E" w:rsidRPr="00EB295E" w:rsidRDefault="00EB295E" w:rsidP="00EB295E">
      <w:pPr>
        <w:autoSpaceDE w:val="0"/>
        <w:autoSpaceDN w:val="0"/>
        <w:adjustRightInd w:val="0"/>
        <w:spacing w:line="240" w:lineRule="auto"/>
        <w:rPr>
          <w:rFonts w:ascii="Junicode-Bold" w:eastAsiaTheme="minorHAnsi" w:hAnsi="Junicode-Bold" w:cs="Junicode-Bold"/>
          <w:bCs/>
          <w:color w:val="0F0D29" w:themeColor="text1"/>
          <w:sz w:val="64"/>
          <w:szCs w:val="64"/>
          <w:lang w:val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B295E">
        <w:rPr>
          <w:rFonts w:ascii="Junicode-Bold" w:eastAsiaTheme="minorHAnsi" w:hAnsi="Junicode-Bold" w:cs="Junicode-Bold"/>
          <w:bCs/>
          <w:color w:val="0F0D29" w:themeColor="text1"/>
          <w:sz w:val="64"/>
          <w:szCs w:val="64"/>
          <w:lang w:val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APPLICATION</w:t>
      </w:r>
    </w:p>
    <w:p w:rsidR="00EB295E" w:rsidRDefault="00EB295E" w:rsidP="00EB295E">
      <w:pPr>
        <w:autoSpaceDE w:val="0"/>
        <w:autoSpaceDN w:val="0"/>
        <w:adjustRightInd w:val="0"/>
        <w:spacing w:line="240" w:lineRule="auto"/>
        <w:rPr>
          <w:rFonts w:ascii="Junicode" w:eastAsiaTheme="minorHAnsi" w:hAnsi="Junicode" w:cs="Junicode"/>
          <w:b w:val="0"/>
          <w:color w:val="000000"/>
          <w:sz w:val="36"/>
          <w:szCs w:val="36"/>
          <w:lang w:val="en-IN"/>
        </w:rPr>
      </w:pPr>
      <w:r>
        <w:rPr>
          <w:rFonts w:ascii="Junicode" w:eastAsiaTheme="minorHAnsi" w:hAnsi="Junicode" w:cs="Junicode"/>
          <w:b w:val="0"/>
          <w:color w:val="000000"/>
          <w:sz w:val="36"/>
          <w:szCs w:val="36"/>
          <w:lang w:val="en-IN"/>
        </w:rPr>
        <w:t>The main objective of sports prediction is to improve team</w:t>
      </w:r>
    </w:p>
    <w:p w:rsidR="00EB295E" w:rsidRDefault="00EB295E" w:rsidP="00EB295E">
      <w:pPr>
        <w:autoSpaceDE w:val="0"/>
        <w:autoSpaceDN w:val="0"/>
        <w:adjustRightInd w:val="0"/>
        <w:spacing w:line="240" w:lineRule="auto"/>
        <w:rPr>
          <w:rFonts w:ascii="Junicode" w:eastAsiaTheme="minorHAnsi" w:hAnsi="Junicode" w:cs="Junicode"/>
          <w:b w:val="0"/>
          <w:color w:val="000000"/>
          <w:sz w:val="36"/>
          <w:szCs w:val="36"/>
          <w:lang w:val="en-IN"/>
        </w:rPr>
      </w:pPr>
      <w:r>
        <w:rPr>
          <w:rFonts w:ascii="Junicode" w:eastAsiaTheme="minorHAnsi" w:hAnsi="Junicode" w:cs="Junicode"/>
          <w:b w:val="0"/>
          <w:color w:val="000000"/>
          <w:sz w:val="36"/>
          <w:szCs w:val="36"/>
          <w:lang w:val="en-IN"/>
        </w:rPr>
        <w:t xml:space="preserve">performance and enhance </w:t>
      </w:r>
      <w:r>
        <w:rPr>
          <w:rFonts w:ascii="Junicode" w:eastAsiaTheme="minorHAnsi" w:hAnsi="Junicode" w:cs="Junicode"/>
          <w:b w:val="0"/>
          <w:color w:val="000000"/>
          <w:sz w:val="36"/>
          <w:szCs w:val="36"/>
          <w:lang w:val="en-IN"/>
        </w:rPr>
        <w:t>the chances of winning the ga</w:t>
      </w:r>
      <w:r>
        <w:rPr>
          <w:rFonts w:ascii="Junicode" w:eastAsiaTheme="minorHAnsi" w:hAnsi="Junicode" w:cs="Junicode"/>
          <w:b w:val="0"/>
          <w:color w:val="000000"/>
          <w:sz w:val="36"/>
          <w:szCs w:val="36"/>
          <w:lang w:val="en-IN"/>
        </w:rPr>
        <w:t xml:space="preserve">me. The value of a win takes on </w:t>
      </w:r>
      <w:r>
        <w:rPr>
          <w:rFonts w:ascii="Junicode" w:eastAsiaTheme="minorHAnsi" w:hAnsi="Junicode" w:cs="Junicode"/>
          <w:b w:val="0"/>
          <w:color w:val="000000"/>
          <w:sz w:val="36"/>
          <w:szCs w:val="36"/>
          <w:lang w:val="en-IN"/>
        </w:rPr>
        <w:t>different forms like trickles down to the fans filling the s</w:t>
      </w:r>
      <w:r>
        <w:rPr>
          <w:rFonts w:ascii="Junicode" w:eastAsiaTheme="minorHAnsi" w:hAnsi="Junicode" w:cs="Junicode"/>
          <w:b w:val="0"/>
          <w:color w:val="000000"/>
          <w:sz w:val="36"/>
          <w:szCs w:val="36"/>
          <w:lang w:val="en-IN"/>
        </w:rPr>
        <w:t xml:space="preserve">tadium </w:t>
      </w:r>
      <w:r>
        <w:rPr>
          <w:rFonts w:ascii="Junicode" w:eastAsiaTheme="minorHAnsi" w:hAnsi="Junicode" w:cs="Junicode"/>
          <w:b w:val="0"/>
          <w:color w:val="000000"/>
          <w:sz w:val="36"/>
          <w:szCs w:val="36"/>
          <w:lang w:val="en-IN"/>
        </w:rPr>
        <w:t xml:space="preserve">seats, television contracts, </w:t>
      </w:r>
      <w:r>
        <w:rPr>
          <w:rFonts w:ascii="Junicode" w:eastAsiaTheme="minorHAnsi" w:hAnsi="Junicode" w:cs="Junicode"/>
          <w:b w:val="0"/>
          <w:color w:val="000000"/>
          <w:sz w:val="36"/>
          <w:szCs w:val="36"/>
          <w:lang w:val="en-IN"/>
        </w:rPr>
        <w:t xml:space="preserve">fan store merchandise, parking, </w:t>
      </w:r>
      <w:r>
        <w:rPr>
          <w:rFonts w:ascii="Junicode" w:eastAsiaTheme="minorHAnsi" w:hAnsi="Junicode" w:cs="Junicode"/>
          <w:b w:val="0"/>
          <w:color w:val="000000"/>
          <w:sz w:val="36"/>
          <w:szCs w:val="36"/>
          <w:lang w:val="en-IN"/>
        </w:rPr>
        <w:t>concessions, sponsorships, enrollment and retention.</w:t>
      </w:r>
    </w:p>
    <w:p w:rsidR="00EB295E" w:rsidRDefault="00EB295E" w:rsidP="00EB295E">
      <w:pPr>
        <w:autoSpaceDE w:val="0"/>
        <w:autoSpaceDN w:val="0"/>
        <w:adjustRightInd w:val="0"/>
        <w:spacing w:line="240" w:lineRule="auto"/>
        <w:rPr>
          <w:rFonts w:ascii="Junicode" w:eastAsiaTheme="minorHAnsi" w:hAnsi="Junicode" w:cs="Junicode"/>
          <w:b w:val="0"/>
          <w:color w:val="000000"/>
          <w:sz w:val="36"/>
          <w:szCs w:val="36"/>
          <w:lang w:val="en-IN"/>
        </w:rPr>
      </w:pPr>
    </w:p>
    <w:p w:rsidR="00EB295E" w:rsidRPr="00EB295E" w:rsidRDefault="00EB295E" w:rsidP="00EB295E">
      <w:pPr>
        <w:autoSpaceDE w:val="0"/>
        <w:autoSpaceDN w:val="0"/>
        <w:adjustRightInd w:val="0"/>
        <w:spacing w:line="240" w:lineRule="auto"/>
        <w:rPr>
          <w:rFonts w:ascii="Junicode-Bold" w:eastAsiaTheme="minorHAnsi" w:hAnsi="Junicode-Bold" w:cs="Junicode-Bold"/>
          <w:bCs/>
          <w:color w:val="0F0D29" w:themeColor="text1"/>
          <w:sz w:val="72"/>
          <w:szCs w:val="72"/>
          <w:lang w:val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B295E">
        <w:rPr>
          <w:rFonts w:ascii="Junicode-Bold" w:eastAsiaTheme="minorHAnsi" w:hAnsi="Junicode-Bold" w:cs="Junicode-Bold"/>
          <w:bCs/>
          <w:color w:val="0F0D29" w:themeColor="text1"/>
          <w:sz w:val="72"/>
          <w:szCs w:val="72"/>
          <w:lang w:val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CONCLUSION</w:t>
      </w:r>
    </w:p>
    <w:p w:rsidR="00EB295E" w:rsidRPr="00EB295E" w:rsidRDefault="00EB295E" w:rsidP="00EB295E">
      <w:pPr>
        <w:autoSpaceDE w:val="0"/>
        <w:autoSpaceDN w:val="0"/>
        <w:adjustRightInd w:val="0"/>
        <w:spacing w:line="240" w:lineRule="auto"/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</w:pP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>This work aims at understanding the dataset of past 12 years</w:t>
      </w:r>
    </w:p>
    <w:p w:rsidR="00EB295E" w:rsidRDefault="00EB295E" w:rsidP="00EB295E">
      <w:pPr>
        <w:autoSpaceDE w:val="0"/>
        <w:autoSpaceDN w:val="0"/>
        <w:adjustRightInd w:val="0"/>
        <w:spacing w:line="240" w:lineRule="auto"/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</w:pP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>history of the IPL data. It helps to understand machine learnin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 xml:space="preserve">g 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>algorithms working principal and t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 xml:space="preserve">heir implementation. It creates 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>the Model and Training dataset and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 xml:space="preserve"> helps to predict with the help 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>of the model created. The model c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 xml:space="preserve">lassifies the data and compares 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>the results. It takes into consideration the measures acc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 xml:space="preserve">uracy, error 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>rate, precision, recall, sensitivity and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 xml:space="preserve"> specificity. This work focuses 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>on exploring IPL data and prese</w:t>
      </w:r>
      <w:r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 xml:space="preserve">nting its insights as graphical 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>representation and comparative a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 xml:space="preserve">nalysis. By making use of this, 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 xml:space="preserve">Indian Premier League and the fan followers 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 xml:space="preserve">can take decisions on 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>the team’s performance and predi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 xml:space="preserve">ct the trophy winners that will 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>lead to success in future.</w:t>
      </w:r>
    </w:p>
    <w:p w:rsidR="00EB295E" w:rsidRDefault="00EB295E" w:rsidP="00EB295E">
      <w:pPr>
        <w:autoSpaceDE w:val="0"/>
        <w:autoSpaceDN w:val="0"/>
        <w:adjustRightInd w:val="0"/>
        <w:spacing w:line="240" w:lineRule="auto"/>
        <w:rPr>
          <w:rFonts w:ascii="Junicode" w:eastAsiaTheme="minorHAnsi" w:hAnsi="Junicode" w:cs="Junicode"/>
          <w:b w:val="0"/>
          <w:color w:val="000000"/>
          <w:sz w:val="36"/>
          <w:szCs w:val="36"/>
          <w:lang w:val="en-IN"/>
        </w:rPr>
      </w:pPr>
    </w:p>
    <w:p w:rsidR="00EB295E" w:rsidRPr="00EB295E" w:rsidRDefault="00EB295E" w:rsidP="00EB295E">
      <w:pPr>
        <w:autoSpaceDE w:val="0"/>
        <w:autoSpaceDN w:val="0"/>
        <w:adjustRightInd w:val="0"/>
        <w:spacing w:line="240" w:lineRule="auto"/>
        <w:rPr>
          <w:rFonts w:ascii="Junicode-Bold" w:eastAsiaTheme="minorHAnsi" w:hAnsi="Junicode-Bold" w:cs="Junicode-Bold"/>
          <w:bCs/>
          <w:color w:val="0F0D29" w:themeColor="text1"/>
          <w:sz w:val="72"/>
          <w:szCs w:val="72"/>
          <w:lang w:val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B295E">
        <w:rPr>
          <w:rFonts w:ascii="Junicode-Bold" w:eastAsiaTheme="minorHAnsi" w:hAnsi="Junicode-Bold" w:cs="Junicode-Bold"/>
          <w:bCs/>
          <w:color w:val="0F0D29" w:themeColor="text1"/>
          <w:sz w:val="72"/>
          <w:szCs w:val="72"/>
          <w:lang w:val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FUTURE SCOPE</w:t>
      </w:r>
    </w:p>
    <w:p w:rsidR="00EB295E" w:rsidRPr="00EB295E" w:rsidRDefault="00EB295E" w:rsidP="00EB295E">
      <w:pPr>
        <w:autoSpaceDE w:val="0"/>
        <w:autoSpaceDN w:val="0"/>
        <w:adjustRightInd w:val="0"/>
        <w:spacing w:line="240" w:lineRule="auto"/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</w:pP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>Th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 xml:space="preserve">e implementation tools Anaconda 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>navigator,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 xml:space="preserve"> Jupi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>ter,</w:t>
      </w:r>
    </w:p>
    <w:p w:rsidR="00EB295E" w:rsidRDefault="00EB295E" w:rsidP="00EB295E">
      <w:pPr>
        <w:autoSpaceDE w:val="0"/>
        <w:autoSpaceDN w:val="0"/>
        <w:adjustRightInd w:val="0"/>
        <w:spacing w:line="240" w:lineRule="auto"/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</w:pP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lastRenderedPageBreak/>
        <w:t xml:space="preserve">Random 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>Forest is observed to be the best acc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 xml:space="preserve">urate classifier with 89.15% to 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>predict the best player performan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 xml:space="preserve">ce. This knowledge will be used 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>in future to predict the winnin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 xml:space="preserve">g teams for the next series IPL 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>matches. Hence using this p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 xml:space="preserve">rediction, the best team can be </w:t>
      </w:r>
      <w:r w:rsidRPr="00EB295E"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  <w:t>formed.</w:t>
      </w:r>
    </w:p>
    <w:p w:rsidR="00EB295E" w:rsidRPr="00EB295E" w:rsidRDefault="00EB295E" w:rsidP="00EB295E">
      <w:pPr>
        <w:autoSpaceDE w:val="0"/>
        <w:autoSpaceDN w:val="0"/>
        <w:adjustRightInd w:val="0"/>
        <w:spacing w:line="240" w:lineRule="auto"/>
        <w:rPr>
          <w:rFonts w:ascii="Bodoni MT" w:eastAsiaTheme="minorHAnsi" w:hAnsi="Bodoni MT" w:cs="Junicode"/>
          <w:b w:val="0"/>
          <w:color w:val="000000"/>
          <w:sz w:val="36"/>
          <w:szCs w:val="36"/>
          <w:lang w:val="en-IN"/>
        </w:rPr>
      </w:pPr>
    </w:p>
    <w:p w:rsidR="00EB295E" w:rsidRDefault="00EB295E" w:rsidP="00EB295E">
      <w:pPr>
        <w:autoSpaceDE w:val="0"/>
        <w:autoSpaceDN w:val="0"/>
        <w:adjustRightInd w:val="0"/>
        <w:spacing w:line="240" w:lineRule="auto"/>
        <w:rPr>
          <w:rFonts w:ascii="Junicode-Bold" w:eastAsiaTheme="minorHAnsi" w:hAnsi="Junicode-Bold" w:cs="Junicode-Bold"/>
          <w:bCs/>
          <w:color w:val="FF0000"/>
          <w:sz w:val="72"/>
          <w:szCs w:val="72"/>
          <w:lang w:val="en-IN"/>
        </w:rPr>
      </w:pPr>
      <w:r w:rsidRPr="00EB295E">
        <w:rPr>
          <w:rFonts w:ascii="Junicode-Bold" w:eastAsiaTheme="minorHAnsi" w:hAnsi="Junicode-Bold" w:cs="Junicode-Bold"/>
          <w:bCs/>
          <w:color w:val="0F0D29" w:themeColor="text1"/>
          <w:sz w:val="72"/>
          <w:szCs w:val="72"/>
          <w:lang w:val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BIBLIOGRAPHY</w:t>
      </w:r>
    </w:p>
    <w:p w:rsidR="00EB295E" w:rsidRPr="00EB295E" w:rsidRDefault="00EB295E" w:rsidP="00EB295E">
      <w:pPr>
        <w:autoSpaceDE w:val="0"/>
        <w:autoSpaceDN w:val="0"/>
        <w:adjustRightInd w:val="0"/>
        <w:spacing w:line="240" w:lineRule="auto"/>
        <w:rPr>
          <w:rFonts w:ascii="Bodoni MT" w:eastAsiaTheme="minorHAnsi" w:hAnsi="Bodoni MT" w:cs="Junicode"/>
          <w:b w:val="0"/>
          <w:color w:val="000000"/>
          <w:sz w:val="48"/>
          <w:szCs w:val="48"/>
          <w:lang w:val="en-IN"/>
        </w:rPr>
      </w:pPr>
      <w:r w:rsidRPr="00EB295E">
        <w:rPr>
          <w:rFonts w:ascii="Bodoni MT" w:eastAsiaTheme="minorHAnsi" w:hAnsi="Bodoni MT" w:cs="Roboto-Regular"/>
          <w:b w:val="0"/>
          <w:color w:val="000000"/>
          <w:sz w:val="48"/>
          <w:szCs w:val="48"/>
          <w:lang w:val="en-IN"/>
        </w:rPr>
        <w:t>*</w:t>
      </w:r>
      <w:r w:rsidRPr="00EB295E">
        <w:rPr>
          <w:rFonts w:ascii="Bodoni MT" w:eastAsiaTheme="minorHAnsi" w:hAnsi="Bodoni MT" w:cs="Junicode"/>
          <w:b w:val="0"/>
          <w:color w:val="000000"/>
          <w:sz w:val="48"/>
          <w:szCs w:val="48"/>
          <w:lang w:val="en-IN"/>
        </w:rPr>
        <w:t>IBM</w:t>
      </w:r>
    </w:p>
    <w:p w:rsidR="00EB295E" w:rsidRPr="00EB295E" w:rsidRDefault="00EB295E" w:rsidP="00EB295E">
      <w:pPr>
        <w:autoSpaceDE w:val="0"/>
        <w:autoSpaceDN w:val="0"/>
        <w:adjustRightInd w:val="0"/>
        <w:spacing w:line="240" w:lineRule="auto"/>
        <w:rPr>
          <w:rFonts w:ascii="Bodoni MT" w:eastAsiaTheme="minorHAnsi" w:hAnsi="Bodoni MT" w:cs="Junicode"/>
          <w:b w:val="0"/>
          <w:color w:val="000000"/>
          <w:sz w:val="48"/>
          <w:szCs w:val="48"/>
          <w:lang w:val="en-IN"/>
        </w:rPr>
      </w:pPr>
      <w:r w:rsidRPr="00EB295E">
        <w:rPr>
          <w:rFonts w:ascii="Bodoni MT" w:eastAsiaTheme="minorHAnsi" w:hAnsi="Bodoni MT" w:cs="Roboto-Regular"/>
          <w:b w:val="0"/>
          <w:color w:val="000000"/>
          <w:sz w:val="48"/>
          <w:szCs w:val="48"/>
          <w:lang w:val="en-IN"/>
        </w:rPr>
        <w:t>*</w:t>
      </w:r>
      <w:r w:rsidRPr="00EB295E">
        <w:rPr>
          <w:rFonts w:ascii="Bodoni MT" w:eastAsiaTheme="minorHAnsi" w:hAnsi="Bodoni MT" w:cs="Junicode"/>
          <w:b w:val="0"/>
          <w:color w:val="000000"/>
          <w:sz w:val="48"/>
          <w:szCs w:val="48"/>
          <w:lang w:val="en-IN"/>
        </w:rPr>
        <w:t>SmartInternz</w:t>
      </w:r>
    </w:p>
    <w:p w:rsidR="00EB295E" w:rsidRPr="00EB295E" w:rsidRDefault="00EB295E" w:rsidP="00EB295E">
      <w:pPr>
        <w:autoSpaceDE w:val="0"/>
        <w:autoSpaceDN w:val="0"/>
        <w:adjustRightInd w:val="0"/>
        <w:spacing w:line="240" w:lineRule="auto"/>
        <w:rPr>
          <w:rFonts w:ascii="Bodoni MT" w:eastAsiaTheme="minorHAnsi" w:hAnsi="Bodoni MT" w:cs="Junicode"/>
          <w:b w:val="0"/>
          <w:color w:val="000000"/>
          <w:sz w:val="48"/>
          <w:szCs w:val="48"/>
          <w:lang w:val="en-IN"/>
        </w:rPr>
      </w:pPr>
      <w:r w:rsidRPr="00EB295E">
        <w:rPr>
          <w:rFonts w:ascii="Bodoni MT" w:eastAsiaTheme="minorHAnsi" w:hAnsi="Bodoni MT" w:cs="Roboto-Regular"/>
          <w:b w:val="0"/>
          <w:color w:val="000000"/>
          <w:sz w:val="48"/>
          <w:szCs w:val="48"/>
          <w:lang w:val="en-IN"/>
        </w:rPr>
        <w:t>*</w:t>
      </w:r>
      <w:r w:rsidRPr="00EB295E">
        <w:rPr>
          <w:rFonts w:ascii="Bodoni MT" w:eastAsiaTheme="minorHAnsi" w:hAnsi="Bodoni MT" w:cs="Junicode"/>
          <w:b w:val="0"/>
          <w:color w:val="000000"/>
          <w:sz w:val="48"/>
          <w:szCs w:val="48"/>
          <w:lang w:val="en-IN"/>
        </w:rPr>
        <w:t>www.google.com</w:t>
      </w:r>
    </w:p>
    <w:p w:rsidR="00EB295E" w:rsidRPr="00EB295E" w:rsidRDefault="00EB295E" w:rsidP="00EB295E">
      <w:pPr>
        <w:autoSpaceDE w:val="0"/>
        <w:autoSpaceDN w:val="0"/>
        <w:adjustRightInd w:val="0"/>
        <w:spacing w:line="240" w:lineRule="auto"/>
        <w:rPr>
          <w:rFonts w:ascii="Bodoni MT" w:eastAsiaTheme="minorHAnsi" w:hAnsi="Bodoni MT" w:cs="Junicode"/>
          <w:b w:val="0"/>
          <w:color w:val="auto"/>
          <w:sz w:val="36"/>
          <w:szCs w:val="36"/>
          <w:lang w:val="en-IN"/>
        </w:rPr>
      </w:pPr>
      <w:r w:rsidRPr="00EB295E">
        <w:rPr>
          <w:rFonts w:ascii="Bodoni MT" w:eastAsiaTheme="minorHAnsi" w:hAnsi="Bodoni MT" w:cs="Roboto-Regular"/>
          <w:b w:val="0"/>
          <w:color w:val="000000"/>
          <w:sz w:val="48"/>
          <w:szCs w:val="48"/>
          <w:lang w:val="en-IN"/>
        </w:rPr>
        <w:t>*</w:t>
      </w:r>
      <w:r w:rsidRPr="00EB295E">
        <w:rPr>
          <w:rFonts w:ascii="Bodoni MT" w:eastAsiaTheme="minorHAnsi" w:hAnsi="Bodoni MT" w:cs="Junicode"/>
          <w:b w:val="0"/>
          <w:color w:val="0000FF"/>
          <w:sz w:val="48"/>
          <w:szCs w:val="48"/>
          <w:lang w:val="en-IN"/>
        </w:rPr>
        <w:t>www.wikipedia.com</w:t>
      </w:r>
    </w:p>
    <w:sectPr w:rsidR="00EB295E" w:rsidRPr="00EB295E" w:rsidSect="00DF027C">
      <w:headerReference w:type="default" r:id="rId16"/>
      <w:footerReference w:type="default" r:id="rId17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4C84" w:rsidRDefault="00C04C84">
      <w:r>
        <w:separator/>
      </w:r>
    </w:p>
    <w:p w:rsidR="00C04C84" w:rsidRDefault="00C04C84"/>
  </w:endnote>
  <w:endnote w:type="continuationSeparator" w:id="0">
    <w:p w:rsidR="00C04C84" w:rsidRDefault="00C04C84">
      <w:r>
        <w:continuationSeparator/>
      </w:r>
    </w:p>
    <w:p w:rsidR="00C04C84" w:rsidRDefault="00C04C8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unicode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Junicode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obot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5464B" w:rsidRDefault="00D5464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711F8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D5464B" w:rsidRDefault="00D546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4C84" w:rsidRDefault="00C04C84">
      <w:r>
        <w:separator/>
      </w:r>
    </w:p>
    <w:p w:rsidR="00C04C84" w:rsidRDefault="00C04C84"/>
  </w:footnote>
  <w:footnote w:type="continuationSeparator" w:id="0">
    <w:p w:rsidR="00C04C84" w:rsidRDefault="00C04C84">
      <w:r>
        <w:continuationSeparator/>
      </w:r>
    </w:p>
    <w:p w:rsidR="00C04C84" w:rsidRDefault="00C04C84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5464B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5464B" w:rsidRDefault="00D5464B">
          <w:pPr>
            <w:pStyle w:val="Header"/>
          </w:pPr>
        </w:p>
      </w:tc>
    </w:tr>
  </w:tbl>
  <w:p w:rsidR="00D5464B" w:rsidRDefault="00D5464B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64B"/>
    <w:rsid w:val="0002482E"/>
    <w:rsid w:val="00050324"/>
    <w:rsid w:val="000A0150"/>
    <w:rsid w:val="000E63C9"/>
    <w:rsid w:val="00130E9D"/>
    <w:rsid w:val="00150A6D"/>
    <w:rsid w:val="001711F8"/>
    <w:rsid w:val="00185B35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66C7E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72102"/>
    <w:rsid w:val="005F1BB0"/>
    <w:rsid w:val="00656C4D"/>
    <w:rsid w:val="006E5716"/>
    <w:rsid w:val="007302B3"/>
    <w:rsid w:val="00730733"/>
    <w:rsid w:val="00730E3A"/>
    <w:rsid w:val="00736AAF"/>
    <w:rsid w:val="00765B2A"/>
    <w:rsid w:val="007710C7"/>
    <w:rsid w:val="00783A34"/>
    <w:rsid w:val="007C6B52"/>
    <w:rsid w:val="007D16C5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66B81"/>
    <w:rsid w:val="009C7720"/>
    <w:rsid w:val="009E4D1C"/>
    <w:rsid w:val="00A23AFA"/>
    <w:rsid w:val="00A31B3E"/>
    <w:rsid w:val="00A532F3"/>
    <w:rsid w:val="00A8489E"/>
    <w:rsid w:val="00AC29F3"/>
    <w:rsid w:val="00B231E5"/>
    <w:rsid w:val="00C02B87"/>
    <w:rsid w:val="00C04C84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464B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B295E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FB412C"/>
  <w15:docId w15:val="{4FF21DED-0DCD-440E-94E5-B7C0CD021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shi%20Ganji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76210FC5DFD49C08A1F94C484FB53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894943-94E7-4CEE-AF72-4E7BF3F7356B}"/>
      </w:docPartPr>
      <w:docPartBody>
        <w:p w:rsidR="00000000" w:rsidRDefault="004D2529">
          <w:pPr>
            <w:pStyle w:val="076210FC5DFD49C08A1F94C484FB53CA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unicode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Junicode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obot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529"/>
    <w:rsid w:val="004D2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50B663BC51E1434E92AB075738D968E3">
    <w:name w:val="50B663BC51E1434E92AB075738D968E3"/>
  </w:style>
  <w:style w:type="paragraph" w:customStyle="1" w:styleId="076210FC5DFD49C08A1F94C484FB53CA">
    <w:name w:val="076210FC5DFD49C08A1F94C484FB53CA"/>
  </w:style>
  <w:style w:type="paragraph" w:customStyle="1" w:styleId="637000B160384236A95AD437142F5A99">
    <w:name w:val="637000B160384236A95AD437142F5A99"/>
  </w:style>
  <w:style w:type="paragraph" w:customStyle="1" w:styleId="B9932CD70ADB4D50AC203281576236E9">
    <w:name w:val="B9932CD70ADB4D50AC203281576236E9"/>
  </w:style>
  <w:style w:type="paragraph" w:customStyle="1" w:styleId="617D70E2EDAC4A7E84F5DA93759F8DC3">
    <w:name w:val="617D70E2EDAC4A7E84F5DA93759F8DC3"/>
  </w:style>
  <w:style w:type="paragraph" w:customStyle="1" w:styleId="A4CBF01F63284EE690EC1E772CECB35C">
    <w:name w:val="A4CBF01F63284EE690EC1E772CECB35C"/>
  </w:style>
  <w:style w:type="paragraph" w:customStyle="1" w:styleId="45BA534EFB55454EAB910A1C03272C95">
    <w:name w:val="45BA534EFB55454EAB910A1C03272C95"/>
  </w:style>
  <w:style w:type="paragraph" w:customStyle="1" w:styleId="FAA51BE894A440D2BB7BF96681EB7A61">
    <w:name w:val="FAA51BE894A440D2BB7BF96681EB7A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815453-DC17-405D-B9CA-F2578752B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94</TotalTime>
  <Pages>10</Pages>
  <Words>657</Words>
  <Characters>3748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Rishi Ganji</dc:creator>
  <cp:keywords/>
  <cp:lastModifiedBy>Rishi Ganji</cp:lastModifiedBy>
  <cp:revision>1</cp:revision>
  <cp:lastPrinted>2006-08-01T17:47:00Z</cp:lastPrinted>
  <dcterms:created xsi:type="dcterms:W3CDTF">2021-09-01T05:58:00Z</dcterms:created>
  <dcterms:modified xsi:type="dcterms:W3CDTF">2021-09-01T07:32:00Z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